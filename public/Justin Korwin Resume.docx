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90F6" w14:textId="77777777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05876BEE" wp14:editId="37444568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99875" id="Group 3" o:spid="_x0000_s1026" alt="&quot;&quot;" style="position:absolute;margin-left:-53.25pt;margin-top:-45pt;width:612pt;height:11in;z-index:-251656192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">
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14:paraId="4DEB7C7B" w14:textId="77777777" w:rsidTr="00AD0D32">
        <w:trPr>
          <w:trHeight w:val="2880"/>
        </w:trPr>
        <w:tc>
          <w:tcPr>
            <w:tcW w:w="2610" w:type="dxa"/>
            <w:gridSpan w:val="5"/>
          </w:tcPr>
          <w:p w14:paraId="3BB1137F" w14:textId="77777777" w:rsidR="00AD0D32" w:rsidRDefault="00AD0D32" w:rsidP="00667329">
            <w:r>
              <w:rPr>
                <w:noProof/>
                <w:lang w:val="en-AU" w:eastAsia="en-AU"/>
              </w:rPr>
              <w:drawing>
                <wp:inline distT="0" distB="0" distL="0" distR="0" wp14:anchorId="5127663F" wp14:editId="6F8A52F4">
                  <wp:extent cx="1463040" cy="1463040"/>
                  <wp:effectExtent l="0" t="0" r="3810" b="3810"/>
                  <wp:docPr id="420037155" name="Graphic 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7155" name="Graphic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1345B8B8" w14:textId="07B22C3B" w:rsidR="00AD0D32" w:rsidRDefault="002026EA" w:rsidP="00AD0D32">
            <w:pPr>
              <w:pStyle w:val="Title"/>
              <w:spacing w:after="0"/>
            </w:pPr>
            <w:r>
              <w:t>Justin Korwin</w:t>
            </w:r>
          </w:p>
          <w:p w14:paraId="74CC2C8E" w14:textId="703FD3EB" w:rsidR="00AD0D32" w:rsidRDefault="002026EA" w:rsidP="00526631">
            <w:pPr>
              <w:pStyle w:val="Subtitle"/>
            </w:pPr>
            <w:r>
              <w:t>Orlando. FL</w:t>
            </w:r>
            <w:r w:rsidR="00AD0D32">
              <w:t xml:space="preserve"> | </w:t>
            </w:r>
            <w:r>
              <w:t>941-476-4436</w:t>
            </w:r>
            <w:r w:rsidR="00AD0D32">
              <w:t xml:space="preserve"> | </w:t>
            </w:r>
            <w:r>
              <w:t>justin11901@gmail.com</w:t>
            </w:r>
            <w:r w:rsidR="00AD0D32">
              <w:t xml:space="preserve"> |</w:t>
            </w:r>
            <w:r w:rsidR="00AD0D32" w:rsidRPr="00CF1A49">
              <w:t xml:space="preserve"> </w:t>
            </w:r>
          </w:p>
          <w:p w14:paraId="57D628E3" w14:textId="5A2D5676" w:rsidR="00AD0D32" w:rsidRPr="004B7EF1" w:rsidRDefault="004B7EF1" w:rsidP="00DE759B">
            <w:pPr>
              <w:rPr>
                <w:sz w:val="24"/>
                <w:szCs w:val="24"/>
              </w:rPr>
            </w:pPr>
            <w:r w:rsidRPr="004B7EF1">
              <w:rPr>
                <w:sz w:val="24"/>
                <w:szCs w:val="24"/>
              </w:rPr>
              <w:t>Full-stack web developer and Computer Science Student building scalable AI-powered learning platforms.</w:t>
            </w:r>
            <w:r w:rsidR="002026EA" w:rsidRPr="004B7EF1">
              <w:rPr>
                <w:sz w:val="24"/>
                <w:szCs w:val="24"/>
              </w:rPr>
              <w:t xml:space="preserve"> </w:t>
            </w:r>
          </w:p>
        </w:tc>
      </w:tr>
      <w:tr w:rsidR="00667329" w14:paraId="29CBE5C1" w14:textId="77777777" w:rsidTr="00667329">
        <w:trPr>
          <w:trHeight w:val="900"/>
        </w:trPr>
        <w:tc>
          <w:tcPr>
            <w:tcW w:w="10080" w:type="dxa"/>
            <w:gridSpan w:val="8"/>
          </w:tcPr>
          <w:p w14:paraId="5E1369BA" w14:textId="77777777" w:rsidR="00667329" w:rsidRPr="00667329" w:rsidRDefault="00000000" w:rsidP="00667329">
            <w:pPr>
              <w:pStyle w:val="Heading1"/>
            </w:pPr>
            <w:sdt>
              <w:sdtPr>
                <w:id w:val="-1983300934"/>
                <w:placeholder>
                  <w:docPart w:val="E030EF73A6374FFD899B7A61A911CFDA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1B4784DA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099D453A" w14:textId="77777777" w:rsidR="002026EA" w:rsidRDefault="002026EA" w:rsidP="00667329">
            <w:pPr>
              <w:pStyle w:val="Heading3"/>
            </w:pPr>
            <w:r>
              <w:t>APR 2025-</w:t>
            </w:r>
          </w:p>
          <w:p w14:paraId="0E39E725" w14:textId="608F46B5" w:rsidR="00667329" w:rsidRDefault="002026EA" w:rsidP="00667329">
            <w:pPr>
              <w:pStyle w:val="Heading3"/>
            </w:pPr>
            <w:r>
              <w:t>JULY 2025</w:t>
            </w:r>
            <w:r w:rsidR="00667329">
              <w:t xml:space="preserve"> </w:t>
            </w:r>
          </w:p>
          <w:p w14:paraId="5E653B99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6CAC4F85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89D5334" wp14:editId="368DAF68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F23B6C1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29739395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51F1951E" w14:textId="7E9B3D2F" w:rsidR="00667329" w:rsidRPr="004823C2" w:rsidRDefault="002026EA" w:rsidP="00667329">
            <w:pPr>
              <w:pStyle w:val="Heading2"/>
            </w:pPr>
            <w:r>
              <w:t>Strucon AI</w:t>
            </w:r>
            <w:r w:rsidR="000B1189">
              <w:t xml:space="preserve"> – Co-Founder and web Developer</w:t>
            </w:r>
          </w:p>
          <w:p w14:paraId="61126F5F" w14:textId="1DB8551B" w:rsidR="00667329" w:rsidRDefault="000B1189" w:rsidP="002026EA">
            <w:r>
              <w:t>Designed and launched a construction-focused CRM web platform with AI-powered document processing. Built a Retrieval-Augmented Generation (RAG) pipeline to ingest spreadsheets and PDFs and extract relevant project insights. Integrated AI chatbot interface enabling users to retrieve jobsite data instantly and automate task workflows.</w:t>
            </w:r>
          </w:p>
        </w:tc>
      </w:tr>
      <w:tr w:rsidR="00667329" w14:paraId="3030347C" w14:textId="77777777" w:rsidTr="00667329">
        <w:trPr>
          <w:trHeight w:val="900"/>
        </w:trPr>
        <w:tc>
          <w:tcPr>
            <w:tcW w:w="1260" w:type="dxa"/>
            <w:vMerge/>
          </w:tcPr>
          <w:p w14:paraId="21C063E8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6CC58469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707594C5" w14:textId="77777777" w:rsidR="00667329" w:rsidRDefault="00667329" w:rsidP="009C2411"/>
        </w:tc>
        <w:tc>
          <w:tcPr>
            <w:tcW w:w="180" w:type="dxa"/>
          </w:tcPr>
          <w:p w14:paraId="69D947AB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4F9F5FEF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698DDA5A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10600027" w14:textId="77777777" w:rsidR="00667329" w:rsidRDefault="00000000" w:rsidP="00667329">
            <w:pPr>
              <w:pStyle w:val="Heading3"/>
            </w:pPr>
            <w:sdt>
              <w:sdtPr>
                <w:id w:val="1948647176"/>
                <w:placeholder>
                  <w:docPart w:val="D1AC27A4B88242B4B34BFDDEBCE7E6DE"/>
                </w:placeholder>
                <w15:appearance w15:val="hidden"/>
              </w:sdtPr>
              <w:sdtContent>
                <w:r w:rsidR="002026EA">
                  <w:t>JULY 2025-</w:t>
                </w:r>
              </w:sdtContent>
            </w:sdt>
            <w:r w:rsidR="00457AA3">
              <w:t xml:space="preserve"> </w:t>
            </w:r>
          </w:p>
          <w:p w14:paraId="445A38A9" w14:textId="73975177" w:rsidR="002026EA" w:rsidRDefault="002026EA" w:rsidP="00667329">
            <w:pPr>
              <w:pStyle w:val="Heading3"/>
            </w:pPr>
            <w:r>
              <w:t>Present</w:t>
            </w:r>
          </w:p>
        </w:tc>
        <w:tc>
          <w:tcPr>
            <w:tcW w:w="540" w:type="dxa"/>
            <w:gridSpan w:val="2"/>
          </w:tcPr>
          <w:p w14:paraId="543C8D66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48F077D" wp14:editId="2E1F3707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D8A3B6B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32097260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2F758B11" w14:textId="770DAC13" w:rsidR="00667329" w:rsidRPr="004823C2" w:rsidRDefault="002026EA" w:rsidP="00667329">
            <w:pPr>
              <w:pStyle w:val="Heading2"/>
            </w:pPr>
            <w:r>
              <w:t>Algebro</w:t>
            </w:r>
            <w:r w:rsidR="000B1189">
              <w:t xml:space="preserve"> – Founder and full-stack developer</w:t>
            </w:r>
          </w:p>
          <w:p w14:paraId="7753EBE6" w14:textId="21C6EEA2" w:rsidR="00667329" w:rsidRPr="005579C9" w:rsidRDefault="000B1189" w:rsidP="002026EA">
            <w:r>
              <w:t xml:space="preserve">Architected and deployed a full-stack education platform using </w:t>
            </w:r>
            <w:proofErr w:type="spellStart"/>
            <w:proofErr w:type="gramStart"/>
            <w:r>
              <w:t>Next,js</w:t>
            </w:r>
            <w:proofErr w:type="spellEnd"/>
            <w:proofErr w:type="gramEnd"/>
            <w:r>
              <w:t xml:space="preserve">, </w:t>
            </w:r>
            <w:r w:rsidR="00E15FD5">
              <w:t>T</w:t>
            </w:r>
            <w:r>
              <w:t>ype</w:t>
            </w:r>
            <w:r w:rsidR="00E15FD5">
              <w:t>S</w:t>
            </w:r>
            <w:r>
              <w:t xml:space="preserve">cript, Tailwind, </w:t>
            </w:r>
            <w:proofErr w:type="spellStart"/>
            <w:r>
              <w:t>Supabase</w:t>
            </w:r>
            <w:proofErr w:type="spellEnd"/>
            <w:r>
              <w:t xml:space="preserve">, Clerk, and OpenAI APIs. Implemented AI tutor system that guides </w:t>
            </w:r>
            <w:proofErr w:type="gramStart"/>
            <w:r>
              <w:t>student</w:t>
            </w:r>
            <w:proofErr w:type="gramEnd"/>
            <w:r>
              <w:t xml:space="preserve"> learning using contextual understanding instead of giving answers. Designed structured middle-school math curriculum with pedagogy-focused UI for student learning success. Piloting platform at SMA Prep with 100+ active student users and expansion planned to 250 users by year</w:t>
            </w:r>
            <w:r w:rsidR="00E15FD5">
              <w:t>’</w:t>
            </w:r>
            <w:r>
              <w:t>s end. Build secure progress, tracking, lesson system, and scalable database schema for user data.</w:t>
            </w:r>
          </w:p>
        </w:tc>
      </w:tr>
      <w:tr w:rsidR="00667329" w14:paraId="7EAFE7F1" w14:textId="77777777" w:rsidTr="00667329">
        <w:trPr>
          <w:trHeight w:val="783"/>
        </w:trPr>
        <w:tc>
          <w:tcPr>
            <w:tcW w:w="1260" w:type="dxa"/>
            <w:vMerge/>
          </w:tcPr>
          <w:p w14:paraId="01FE9C05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1FB41FD2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5C357103" w14:textId="77777777" w:rsidR="00667329" w:rsidRDefault="00667329" w:rsidP="009C2411"/>
        </w:tc>
        <w:tc>
          <w:tcPr>
            <w:tcW w:w="180" w:type="dxa"/>
          </w:tcPr>
          <w:p w14:paraId="093D7A00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167E19C9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74418DEE" w14:textId="77777777" w:rsidTr="00AD0D32">
        <w:trPr>
          <w:trHeight w:val="720"/>
        </w:trPr>
        <w:tc>
          <w:tcPr>
            <w:tcW w:w="10080" w:type="dxa"/>
            <w:gridSpan w:val="8"/>
          </w:tcPr>
          <w:p w14:paraId="3D620408" w14:textId="77777777" w:rsidR="00AD0D32" w:rsidRPr="00AD0D32" w:rsidRDefault="00AD0D32" w:rsidP="00AD0D32"/>
        </w:tc>
      </w:tr>
      <w:tr w:rsidR="00667329" w14:paraId="133972C0" w14:textId="77777777" w:rsidTr="00AD0D32">
        <w:trPr>
          <w:trHeight w:val="907"/>
        </w:trPr>
        <w:tc>
          <w:tcPr>
            <w:tcW w:w="10080" w:type="dxa"/>
            <w:gridSpan w:val="8"/>
          </w:tcPr>
          <w:p w14:paraId="11EEDA4D" w14:textId="77777777" w:rsidR="00667329" w:rsidRPr="00667329" w:rsidRDefault="00000000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5BDDDA0E1DD949B7A89588D33D8769AA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694C6145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4199F2F7" w14:textId="19C52728" w:rsidR="00313CEB" w:rsidRDefault="002026EA" w:rsidP="00DE759B">
            <w:pPr>
              <w:pStyle w:val="Heading3"/>
            </w:pPr>
            <w:r>
              <w:t xml:space="preserve">May 2022 – </w:t>
            </w:r>
          </w:p>
          <w:p w14:paraId="1DF3DAC3" w14:textId="3410DE94" w:rsidR="002026EA" w:rsidRDefault="002026EA" w:rsidP="00DE759B">
            <w:pPr>
              <w:pStyle w:val="Heading3"/>
            </w:pPr>
            <w:r>
              <w:t>May 2025</w:t>
            </w:r>
          </w:p>
        </w:tc>
        <w:tc>
          <w:tcPr>
            <w:tcW w:w="540" w:type="dxa"/>
            <w:gridSpan w:val="2"/>
          </w:tcPr>
          <w:p w14:paraId="2F1C285B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E8EE1AE" wp14:editId="4A74BDC1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B16E3B8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664509C4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019494D3" w14:textId="04076689" w:rsidR="00313CEB" w:rsidRPr="004823C2" w:rsidRDefault="002026EA" w:rsidP="00667329">
            <w:pPr>
              <w:pStyle w:val="Heading2"/>
            </w:pPr>
            <w:r>
              <w:t>Associates of the Arts, State College of florida Bradenton-Manatee</w:t>
            </w:r>
          </w:p>
          <w:p w14:paraId="3C1E165A" w14:textId="5D42C1A1" w:rsidR="00313CEB" w:rsidRPr="005579C9" w:rsidRDefault="002026EA" w:rsidP="00457AA3">
            <w:r>
              <w:t xml:space="preserve">I received my AA while taking classes with a focus </w:t>
            </w:r>
            <w:proofErr w:type="gramStart"/>
            <w:r>
              <w:t>in</w:t>
            </w:r>
            <w:proofErr w:type="gramEnd"/>
            <w:r>
              <w:t xml:space="preserve"> computer science.</w:t>
            </w:r>
            <w:r w:rsidR="00457AA3">
              <w:t xml:space="preserve"> </w:t>
            </w:r>
          </w:p>
        </w:tc>
      </w:tr>
      <w:tr w:rsidR="00313CEB" w14:paraId="11093092" w14:textId="77777777" w:rsidTr="00667329">
        <w:trPr>
          <w:trHeight w:val="783"/>
        </w:trPr>
        <w:tc>
          <w:tcPr>
            <w:tcW w:w="1260" w:type="dxa"/>
            <w:vMerge/>
          </w:tcPr>
          <w:p w14:paraId="323C92EC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58DD2F11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38637605" w14:textId="77777777" w:rsidR="00313CEB" w:rsidRDefault="00313CEB" w:rsidP="009C2411"/>
        </w:tc>
        <w:tc>
          <w:tcPr>
            <w:tcW w:w="180" w:type="dxa"/>
          </w:tcPr>
          <w:p w14:paraId="5AB3654C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2F41F964" w14:textId="77777777" w:rsidR="00313CEB" w:rsidRPr="005579C9" w:rsidRDefault="00313CEB" w:rsidP="00DE759B"/>
        </w:tc>
      </w:tr>
      <w:tr w:rsidR="00313CEB" w14:paraId="065ED89E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6E36A2DB" w14:textId="0199A8F1" w:rsidR="00313CEB" w:rsidRDefault="002026EA" w:rsidP="00DE759B">
            <w:pPr>
              <w:pStyle w:val="Heading3"/>
            </w:pPr>
            <w:r>
              <w:t xml:space="preserve">May 2025 – </w:t>
            </w:r>
          </w:p>
          <w:p w14:paraId="28991035" w14:textId="2748397E" w:rsidR="002026EA" w:rsidRDefault="002026EA" w:rsidP="00DE759B">
            <w:pPr>
              <w:pStyle w:val="Heading3"/>
            </w:pPr>
            <w:r>
              <w:t>Current</w:t>
            </w:r>
          </w:p>
        </w:tc>
        <w:tc>
          <w:tcPr>
            <w:tcW w:w="540" w:type="dxa"/>
            <w:gridSpan w:val="2"/>
          </w:tcPr>
          <w:p w14:paraId="130F7974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BA08487" wp14:editId="58093311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564433C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53B31375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17FE51D0" w14:textId="1F253417" w:rsidR="00313CEB" w:rsidRPr="004823C2" w:rsidRDefault="002026EA" w:rsidP="00DE759B">
            <w:pPr>
              <w:pStyle w:val="Heading2"/>
            </w:pPr>
            <w:r>
              <w:t>Bachelor</w:t>
            </w:r>
            <w:r w:rsidR="00E15FD5">
              <w:t>’</w:t>
            </w:r>
            <w:r>
              <w:t>s in computer science, University of Central Florida</w:t>
            </w:r>
          </w:p>
          <w:p w14:paraId="12955808" w14:textId="027722EE" w:rsidR="00313CEB" w:rsidRPr="005579C9" w:rsidRDefault="002026EA" w:rsidP="00DE759B">
            <w:r>
              <w:t xml:space="preserve">Continued education in computer science. </w:t>
            </w:r>
            <w:proofErr w:type="gramStart"/>
            <w:r>
              <w:t>Currently</w:t>
            </w:r>
            <w:proofErr w:type="gramEnd"/>
            <w:r>
              <w:t xml:space="preserve"> set to graduate in December 2027.</w:t>
            </w:r>
          </w:p>
        </w:tc>
      </w:tr>
      <w:tr w:rsidR="00313CEB" w14:paraId="7B7853A9" w14:textId="77777777" w:rsidTr="00667329">
        <w:trPr>
          <w:trHeight w:val="783"/>
        </w:trPr>
        <w:tc>
          <w:tcPr>
            <w:tcW w:w="1260" w:type="dxa"/>
            <w:vMerge/>
          </w:tcPr>
          <w:p w14:paraId="7FA8D13A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0A6FA83E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789603E6" w14:textId="77777777" w:rsidR="00313CEB" w:rsidRDefault="00313CEB" w:rsidP="009C2411"/>
        </w:tc>
        <w:tc>
          <w:tcPr>
            <w:tcW w:w="180" w:type="dxa"/>
          </w:tcPr>
          <w:p w14:paraId="2E20834B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3059AE16" w14:textId="77777777" w:rsidR="00313CEB" w:rsidRPr="005579C9" w:rsidRDefault="00313CEB" w:rsidP="00DE759B"/>
        </w:tc>
      </w:tr>
      <w:tr w:rsidR="00AD0D32" w:rsidRPr="00AD0D32" w14:paraId="5C10D21A" w14:textId="77777777" w:rsidTr="00AD0D32">
        <w:trPr>
          <w:trHeight w:val="432"/>
        </w:trPr>
        <w:tc>
          <w:tcPr>
            <w:tcW w:w="10080" w:type="dxa"/>
            <w:gridSpan w:val="8"/>
          </w:tcPr>
          <w:p w14:paraId="522E7A26" w14:textId="77777777" w:rsidR="00AD0D32" w:rsidRPr="00AD0D32" w:rsidRDefault="00AD0D32" w:rsidP="00AD0D32"/>
        </w:tc>
      </w:tr>
      <w:tr w:rsidR="006307EA" w14:paraId="15A51695" w14:textId="77777777" w:rsidTr="00AD0D32">
        <w:trPr>
          <w:trHeight w:val="907"/>
        </w:trPr>
        <w:tc>
          <w:tcPr>
            <w:tcW w:w="5040" w:type="dxa"/>
            <w:gridSpan w:val="6"/>
          </w:tcPr>
          <w:p w14:paraId="0C592888" w14:textId="77777777" w:rsidR="006307EA" w:rsidRPr="005579C9" w:rsidRDefault="00000000" w:rsidP="00AD0D32">
            <w:pPr>
              <w:pStyle w:val="Heading1"/>
            </w:pPr>
            <w:sdt>
              <w:sdtPr>
                <w:id w:val="-1392877668"/>
                <w:placeholder>
                  <w:docPart w:val="C2978DC8E274430D87DCB0272B54E928"/>
                </w:placeholder>
                <w:temporary/>
                <w:showingPlcHdr/>
                <w15:appearance w15:val="hidden"/>
              </w:sdtPr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5374B143" w14:textId="77777777" w:rsidR="006307EA" w:rsidRPr="005579C9" w:rsidRDefault="006307EA" w:rsidP="00AD0D32"/>
        </w:tc>
        <w:tc>
          <w:tcPr>
            <w:tcW w:w="4770" w:type="dxa"/>
          </w:tcPr>
          <w:p w14:paraId="3EC13899" w14:textId="26E5CEDF" w:rsidR="006307EA" w:rsidRPr="005579C9" w:rsidRDefault="006307EA" w:rsidP="00AD0D32">
            <w:pPr>
              <w:pStyle w:val="Heading1"/>
            </w:pPr>
          </w:p>
        </w:tc>
      </w:tr>
      <w:tr w:rsidR="006307EA" w14:paraId="07E747A8" w14:textId="77777777" w:rsidTr="006307EA">
        <w:trPr>
          <w:trHeight w:val="783"/>
        </w:trPr>
        <w:tc>
          <w:tcPr>
            <w:tcW w:w="5040" w:type="dxa"/>
            <w:gridSpan w:val="6"/>
          </w:tcPr>
          <w:p w14:paraId="3B329949" w14:textId="722E5DEE" w:rsidR="000B1189" w:rsidRDefault="000B1189" w:rsidP="000B1189">
            <w:pPr>
              <w:pStyle w:val="ListBullet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Languages and Frameworks: </w:t>
            </w:r>
            <w:r w:rsidRPr="000B1189">
              <w:rPr>
                <w:sz w:val="24"/>
                <w:szCs w:val="24"/>
              </w:rPr>
              <w:t>TypeScript, Next.js, React, HTML, CSS, SQL</w:t>
            </w:r>
          </w:p>
          <w:p w14:paraId="7870BA77" w14:textId="4F424EF7" w:rsidR="000B1189" w:rsidRDefault="000B1189" w:rsidP="000B1189">
            <w:pPr>
              <w:pStyle w:val="ListBullet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Tools &amp; Platforms: </w:t>
            </w:r>
            <w:proofErr w:type="spellStart"/>
            <w:r w:rsidRPr="000B1189">
              <w:rPr>
                <w:sz w:val="24"/>
                <w:szCs w:val="24"/>
              </w:rPr>
              <w:t>Supabase</w:t>
            </w:r>
            <w:proofErr w:type="spellEnd"/>
            <w:r w:rsidRPr="000B1189">
              <w:rPr>
                <w:sz w:val="24"/>
                <w:szCs w:val="24"/>
              </w:rPr>
              <w:t xml:space="preserve">, Clerk, Git, Tailwind, Node.js, </w:t>
            </w:r>
            <w:proofErr w:type="spellStart"/>
            <w:r w:rsidRPr="000B1189">
              <w:rPr>
                <w:sz w:val="24"/>
                <w:szCs w:val="24"/>
              </w:rPr>
              <w:t>Github</w:t>
            </w:r>
            <w:proofErr w:type="spellEnd"/>
          </w:p>
          <w:p w14:paraId="714E0A9E" w14:textId="77777777" w:rsidR="000B1189" w:rsidRDefault="000B1189" w:rsidP="000B1189">
            <w:pPr>
              <w:pStyle w:val="ListBullet"/>
              <w:numPr>
                <w:ilvl w:val="0"/>
                <w:numId w:val="0"/>
              </w:numPr>
              <w:ind w:left="360"/>
              <w:rPr>
                <w:sz w:val="28"/>
                <w:szCs w:val="28"/>
              </w:rPr>
            </w:pPr>
          </w:p>
          <w:p w14:paraId="13370233" w14:textId="77777777" w:rsidR="000B1189" w:rsidRPr="000B1189" w:rsidRDefault="000B1189" w:rsidP="000B1189">
            <w:pPr>
              <w:pStyle w:val="ListBullet"/>
              <w:numPr>
                <w:ilvl w:val="0"/>
                <w:numId w:val="0"/>
              </w:numPr>
              <w:rPr>
                <w:sz w:val="28"/>
                <w:szCs w:val="28"/>
              </w:rPr>
            </w:pPr>
          </w:p>
          <w:p w14:paraId="71270445" w14:textId="22849C9E" w:rsidR="000B1189" w:rsidRPr="005579C9" w:rsidRDefault="000B1189" w:rsidP="000B1189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270" w:type="dxa"/>
          </w:tcPr>
          <w:p w14:paraId="00DBCECB" w14:textId="77777777" w:rsidR="006307EA" w:rsidRPr="006E1507" w:rsidRDefault="006307EA" w:rsidP="00DE759B"/>
        </w:tc>
        <w:tc>
          <w:tcPr>
            <w:tcW w:w="4770" w:type="dxa"/>
          </w:tcPr>
          <w:p w14:paraId="6AE018BB" w14:textId="77777777" w:rsidR="00C24473" w:rsidRPr="000B1189" w:rsidRDefault="000B1189" w:rsidP="000B118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0B1189">
              <w:rPr>
                <w:sz w:val="28"/>
                <w:szCs w:val="28"/>
              </w:rPr>
              <w:t>AI &amp; ML</w:t>
            </w:r>
            <w:r>
              <w:rPr>
                <w:sz w:val="28"/>
                <w:szCs w:val="28"/>
              </w:rPr>
              <w:t xml:space="preserve">: </w:t>
            </w:r>
            <w:r w:rsidRPr="000B1189">
              <w:rPr>
                <w:sz w:val="24"/>
                <w:szCs w:val="24"/>
              </w:rPr>
              <w:t>OpenAI API Integration. RAG workflows, Prompt Engineering</w:t>
            </w:r>
          </w:p>
          <w:p w14:paraId="0B9901D0" w14:textId="4A5EEA82" w:rsidR="000B1189" w:rsidRPr="000B1189" w:rsidRDefault="000B1189" w:rsidP="000B118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Other Skills: </w:t>
            </w:r>
            <w:r w:rsidRPr="000B1189">
              <w:rPr>
                <w:sz w:val="24"/>
                <w:szCs w:val="24"/>
              </w:rPr>
              <w:t>UI/UX design principles, curriculum design, agile iteration, problem-solving</w:t>
            </w:r>
          </w:p>
        </w:tc>
      </w:tr>
    </w:tbl>
    <w:p w14:paraId="4EB4B4C3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96829" w14:textId="77777777" w:rsidR="00C96A12" w:rsidRDefault="00C96A12" w:rsidP="003D42E9">
      <w:r>
        <w:separator/>
      </w:r>
    </w:p>
  </w:endnote>
  <w:endnote w:type="continuationSeparator" w:id="0">
    <w:p w14:paraId="58CD5909" w14:textId="77777777" w:rsidR="00C96A12" w:rsidRDefault="00C96A12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1D6AE" w14:textId="77777777" w:rsidR="00C96A12" w:rsidRDefault="00C96A12" w:rsidP="003D42E9">
      <w:r>
        <w:separator/>
      </w:r>
    </w:p>
  </w:footnote>
  <w:footnote w:type="continuationSeparator" w:id="0">
    <w:p w14:paraId="79B4EC97" w14:textId="77777777" w:rsidR="00C96A12" w:rsidRDefault="00C96A12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B7B7A16"/>
    <w:multiLevelType w:val="hybridMultilevel"/>
    <w:tmpl w:val="F0C0A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023FD"/>
    <w:multiLevelType w:val="hybridMultilevel"/>
    <w:tmpl w:val="9C06F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231243"/>
    <w:multiLevelType w:val="hybridMultilevel"/>
    <w:tmpl w:val="A7E45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9C5A66"/>
    <w:multiLevelType w:val="hybridMultilevel"/>
    <w:tmpl w:val="C49AC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0"/>
  </w:num>
  <w:num w:numId="2" w16cid:durableId="1210998015">
    <w:abstractNumId w:val="2"/>
  </w:num>
  <w:num w:numId="3" w16cid:durableId="1419132899">
    <w:abstractNumId w:val="1"/>
  </w:num>
  <w:num w:numId="4" w16cid:durableId="2093238122">
    <w:abstractNumId w:val="4"/>
  </w:num>
  <w:num w:numId="5" w16cid:durableId="476603770">
    <w:abstractNumId w:val="3"/>
  </w:num>
  <w:num w:numId="6" w16cid:durableId="181480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EA"/>
    <w:rsid w:val="000761F2"/>
    <w:rsid w:val="000B1189"/>
    <w:rsid w:val="000D60A5"/>
    <w:rsid w:val="000E055C"/>
    <w:rsid w:val="00180710"/>
    <w:rsid w:val="0019254A"/>
    <w:rsid w:val="001A07E0"/>
    <w:rsid w:val="001D5578"/>
    <w:rsid w:val="001D7755"/>
    <w:rsid w:val="002026EA"/>
    <w:rsid w:val="00231540"/>
    <w:rsid w:val="002370D3"/>
    <w:rsid w:val="002D6168"/>
    <w:rsid w:val="0030456C"/>
    <w:rsid w:val="00313CEB"/>
    <w:rsid w:val="00315265"/>
    <w:rsid w:val="00322C94"/>
    <w:rsid w:val="0039032E"/>
    <w:rsid w:val="003C0547"/>
    <w:rsid w:val="003D42E9"/>
    <w:rsid w:val="003E4645"/>
    <w:rsid w:val="003F4542"/>
    <w:rsid w:val="00413FAB"/>
    <w:rsid w:val="00430E0C"/>
    <w:rsid w:val="004512D2"/>
    <w:rsid w:val="00457AA3"/>
    <w:rsid w:val="004823C2"/>
    <w:rsid w:val="00483E87"/>
    <w:rsid w:val="004940BD"/>
    <w:rsid w:val="004A6BB1"/>
    <w:rsid w:val="004B7EF1"/>
    <w:rsid w:val="00523B0B"/>
    <w:rsid w:val="00526631"/>
    <w:rsid w:val="00531E08"/>
    <w:rsid w:val="005B647F"/>
    <w:rsid w:val="005B65A2"/>
    <w:rsid w:val="0061481A"/>
    <w:rsid w:val="006307EA"/>
    <w:rsid w:val="0063153B"/>
    <w:rsid w:val="00667329"/>
    <w:rsid w:val="00671B73"/>
    <w:rsid w:val="00713365"/>
    <w:rsid w:val="00724932"/>
    <w:rsid w:val="00744959"/>
    <w:rsid w:val="007B67D3"/>
    <w:rsid w:val="008038BB"/>
    <w:rsid w:val="008543EA"/>
    <w:rsid w:val="00865306"/>
    <w:rsid w:val="008E42E7"/>
    <w:rsid w:val="008F52BA"/>
    <w:rsid w:val="009048D2"/>
    <w:rsid w:val="0094329B"/>
    <w:rsid w:val="00960AE6"/>
    <w:rsid w:val="009C2411"/>
    <w:rsid w:val="00A457B0"/>
    <w:rsid w:val="00A6401B"/>
    <w:rsid w:val="00A9448F"/>
    <w:rsid w:val="00AB5A73"/>
    <w:rsid w:val="00AD0D32"/>
    <w:rsid w:val="00B067CD"/>
    <w:rsid w:val="00B70A77"/>
    <w:rsid w:val="00B758ED"/>
    <w:rsid w:val="00BA6B97"/>
    <w:rsid w:val="00C24473"/>
    <w:rsid w:val="00C832BD"/>
    <w:rsid w:val="00C96A12"/>
    <w:rsid w:val="00D51E18"/>
    <w:rsid w:val="00D7168E"/>
    <w:rsid w:val="00DE759B"/>
    <w:rsid w:val="00E0696E"/>
    <w:rsid w:val="00E15FD5"/>
    <w:rsid w:val="00EA62A2"/>
    <w:rsid w:val="00EB6FE0"/>
    <w:rsid w:val="00EC5D87"/>
    <w:rsid w:val="00EE4AD0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0F3ED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  <w:style w:type="paragraph" w:styleId="ListParagraph">
    <w:name w:val="List Paragraph"/>
    <w:basedOn w:val="Normal"/>
    <w:uiPriority w:val="34"/>
    <w:semiHidden/>
    <w:rsid w:val="00C244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stin%20Korwin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30EF73A6374FFD899B7A61A911C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E245A-C15F-4FDF-897E-3231EADF9292}"/>
      </w:docPartPr>
      <w:docPartBody>
        <w:p w:rsidR="00896AF0" w:rsidRDefault="00000000">
          <w:pPr>
            <w:pStyle w:val="E030EF73A6374FFD899B7A61A911CFDA"/>
          </w:pPr>
          <w:r w:rsidRPr="00CF1A49">
            <w:t>Experience</w:t>
          </w:r>
        </w:p>
      </w:docPartBody>
    </w:docPart>
    <w:docPart>
      <w:docPartPr>
        <w:name w:val="D1AC27A4B88242B4B34BFDDEBCE7E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42EE2-8A0D-4EDD-8F3E-CAB00CE04C4B}"/>
      </w:docPartPr>
      <w:docPartBody>
        <w:p w:rsidR="00896AF0" w:rsidRDefault="00000000">
          <w:pPr>
            <w:pStyle w:val="D1AC27A4B88242B4B34BFDDEBCE7E6DE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5BDDDA0E1DD949B7A89588D33D876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5BE028-97DD-4E36-A590-9E887B642085}"/>
      </w:docPartPr>
      <w:docPartBody>
        <w:p w:rsidR="00896AF0" w:rsidRDefault="00000000">
          <w:pPr>
            <w:pStyle w:val="5BDDDA0E1DD949B7A89588D33D8769AA"/>
          </w:pPr>
          <w:r w:rsidRPr="00CF1A49">
            <w:t>Education</w:t>
          </w:r>
        </w:p>
      </w:docPartBody>
    </w:docPart>
    <w:docPart>
      <w:docPartPr>
        <w:name w:val="C2978DC8E274430D87DCB0272B54E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DCF117-716A-4DFB-BE5C-169D074BCEC5}"/>
      </w:docPartPr>
      <w:docPartBody>
        <w:p w:rsidR="00896AF0" w:rsidRDefault="00000000">
          <w:pPr>
            <w:pStyle w:val="C2978DC8E274430D87DCB0272B54E928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8B"/>
    <w:rsid w:val="0023228B"/>
    <w:rsid w:val="002D6168"/>
    <w:rsid w:val="004512D2"/>
    <w:rsid w:val="00896AF0"/>
    <w:rsid w:val="00B1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030EF73A6374FFD899B7A61A911CFDA">
    <w:name w:val="E030EF73A6374FFD899B7A61A911CFDA"/>
  </w:style>
  <w:style w:type="paragraph" w:customStyle="1" w:styleId="D1AC27A4B88242B4B34BFDDEBCE7E6DE">
    <w:name w:val="D1AC27A4B88242B4B34BFDDEBCE7E6DE"/>
  </w:style>
  <w:style w:type="paragraph" w:customStyle="1" w:styleId="5BDDDA0E1DD949B7A89588D33D8769AA">
    <w:name w:val="5BDDDA0E1DD949B7A89588D33D8769AA"/>
  </w:style>
  <w:style w:type="paragraph" w:customStyle="1" w:styleId="C2978DC8E274430D87DCB0272B54E928">
    <w:name w:val="C2978DC8E274430D87DCB0272B54E9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0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2025-10-30T02:06:00Z</dcterms:created>
  <dcterms:modified xsi:type="dcterms:W3CDTF">2025-10-30T02:57:00Z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